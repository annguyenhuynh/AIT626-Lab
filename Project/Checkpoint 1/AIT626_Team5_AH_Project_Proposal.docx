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560E" w14:textId="77777777" w:rsidR="002C79E6" w:rsidRPr="004D2B7A" w:rsidRDefault="002C79E6" w:rsidP="002C79E6">
      <w:pPr>
        <w:rPr>
          <w:rFonts w:ascii="Times New Roman" w:hAnsi="Times New Roman" w:cs="Times New Roman"/>
        </w:rPr>
      </w:pPr>
    </w:p>
    <w:p w14:paraId="5DF92D84" w14:textId="77777777" w:rsidR="002C79E6" w:rsidRPr="004D2B7A" w:rsidRDefault="002C79E6" w:rsidP="002C79E6">
      <w:pPr>
        <w:rPr>
          <w:rFonts w:ascii="Times New Roman" w:hAnsi="Times New Roman" w:cs="Times New Roman"/>
        </w:rPr>
      </w:pPr>
    </w:p>
    <w:p w14:paraId="3B53FB9E" w14:textId="77777777" w:rsidR="002C79E6" w:rsidRPr="004D2B7A" w:rsidRDefault="002C79E6" w:rsidP="002C79E6">
      <w:pPr>
        <w:rPr>
          <w:rFonts w:ascii="Times New Roman" w:hAnsi="Times New Roman" w:cs="Times New Roman"/>
        </w:rPr>
      </w:pPr>
    </w:p>
    <w:p w14:paraId="1FE8ADFF" w14:textId="77777777" w:rsidR="002C79E6" w:rsidRPr="004D2B7A" w:rsidRDefault="002C79E6" w:rsidP="002C79E6">
      <w:pPr>
        <w:rPr>
          <w:rFonts w:ascii="Times New Roman" w:hAnsi="Times New Roman" w:cs="Times New Roman"/>
        </w:rPr>
      </w:pPr>
    </w:p>
    <w:p w14:paraId="3C67E20F" w14:textId="77777777" w:rsidR="002C79E6" w:rsidRPr="004D2B7A" w:rsidRDefault="002C79E6" w:rsidP="002C79E6">
      <w:pPr>
        <w:rPr>
          <w:rFonts w:ascii="Times New Roman" w:hAnsi="Times New Roman" w:cs="Times New Roman"/>
        </w:rPr>
      </w:pPr>
    </w:p>
    <w:p w14:paraId="78582BCB" w14:textId="2EE2DDB1" w:rsidR="6A36C4BF" w:rsidRPr="004D2B7A" w:rsidRDefault="00CF406B" w:rsidP="00B863FB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IMDb Movie Reviews Sentiment Analysis</w:t>
      </w:r>
    </w:p>
    <w:p w14:paraId="6994FC7C" w14:textId="1C57120A" w:rsidR="201D26C8" w:rsidRPr="004D2B7A" w:rsidRDefault="004D2B7A" w:rsidP="002C79E6">
      <w:pPr>
        <w:pStyle w:val="Subtitle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Huynh</w:t>
      </w:r>
    </w:p>
    <w:p w14:paraId="13A71710" w14:textId="436DB138" w:rsidR="00A417C1" w:rsidRPr="004D2B7A" w:rsidRDefault="004D2B7A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Maryam Heidari</w:t>
      </w:r>
    </w:p>
    <w:p w14:paraId="0C2C7783" w14:textId="7E54E699" w:rsidR="002C79E6" w:rsidRPr="004D2B7A" w:rsidRDefault="004D2B7A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Language Processing</w:t>
      </w:r>
    </w:p>
    <w:p w14:paraId="20F1A6FF" w14:textId="0EA52F2D" w:rsidR="002C79E6" w:rsidRPr="004D2B7A" w:rsidRDefault="004D2B7A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AIT 626 - 101</w:t>
      </w:r>
    </w:p>
    <w:p w14:paraId="71A04645" w14:textId="1C6199E1" w:rsidR="002C79E6" w:rsidRPr="004D2B7A" w:rsidRDefault="004D2B7A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Mason University</w:t>
      </w:r>
    </w:p>
    <w:p w14:paraId="2CB4C9C4" w14:textId="11286B22" w:rsidR="201D26C8" w:rsidRPr="004D2B7A" w:rsidRDefault="0055446F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3, 2026</w:t>
      </w:r>
    </w:p>
    <w:p w14:paraId="2EAD320E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4566125C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7DB3400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2F66E960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1A13C7A4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03DEA829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0FE5EE9C" w14:textId="77777777" w:rsidR="201D26C8" w:rsidRPr="004D2B7A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02FF959E" w14:textId="77777777" w:rsidR="000D4642" w:rsidRPr="004D2B7A" w:rsidRDefault="000D4642">
      <w:pPr>
        <w:rPr>
          <w:rFonts w:ascii="Times New Roman" w:eastAsia="Calibri" w:hAnsi="Times New Roman" w:cs="Times New Roman"/>
          <w:szCs w:val="22"/>
        </w:rPr>
      </w:pPr>
      <w:r w:rsidRPr="004D2B7A">
        <w:rPr>
          <w:rFonts w:ascii="Times New Roman" w:eastAsia="Calibri" w:hAnsi="Times New Roman" w:cs="Times New Roman"/>
          <w:szCs w:val="22"/>
        </w:rPr>
        <w:br w:type="page"/>
      </w:r>
    </w:p>
    <w:p w14:paraId="7B40EC5A" w14:textId="4BDECB7A" w:rsidR="00A417C1" w:rsidRPr="004D2B7A" w:rsidRDefault="00A417C1" w:rsidP="6A36C4BF">
      <w:pPr>
        <w:rPr>
          <w:rFonts w:ascii="Times New Roman" w:hAnsi="Times New Roman" w:cs="Times New Roman"/>
        </w:rPr>
      </w:pPr>
    </w:p>
    <w:p w14:paraId="1175D884" w14:textId="77777777" w:rsidR="004D2B7A" w:rsidRPr="004D2B7A" w:rsidRDefault="004D2B7A">
      <w:pPr>
        <w:pStyle w:val="TableFigure"/>
        <w:spacing w:after="160"/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</w:pPr>
    </w:p>
    <w:sectPr w:rsidR="004D2B7A" w:rsidRPr="004D2B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7EF6" w14:textId="77777777" w:rsidR="007F2E91" w:rsidRDefault="007F2E91">
      <w:pPr>
        <w:spacing w:line="240" w:lineRule="auto"/>
      </w:pPr>
      <w:r>
        <w:separator/>
      </w:r>
    </w:p>
    <w:p w14:paraId="397A982E" w14:textId="77777777" w:rsidR="007F2E91" w:rsidRDefault="007F2E91"/>
  </w:endnote>
  <w:endnote w:type="continuationSeparator" w:id="0">
    <w:p w14:paraId="6C00E520" w14:textId="77777777" w:rsidR="007F2E91" w:rsidRDefault="007F2E91">
      <w:pPr>
        <w:spacing w:line="240" w:lineRule="auto"/>
      </w:pPr>
      <w:r>
        <w:continuationSeparator/>
      </w:r>
    </w:p>
    <w:p w14:paraId="7962DEA1" w14:textId="77777777" w:rsidR="007F2E91" w:rsidRDefault="007F2E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A445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2F75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D4EA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ADD5" w14:textId="77777777" w:rsidR="007F2E91" w:rsidRDefault="007F2E91">
      <w:pPr>
        <w:spacing w:line="240" w:lineRule="auto"/>
      </w:pPr>
      <w:r>
        <w:separator/>
      </w:r>
    </w:p>
    <w:p w14:paraId="736DA0B0" w14:textId="77777777" w:rsidR="007F2E91" w:rsidRDefault="007F2E91"/>
  </w:footnote>
  <w:footnote w:type="continuationSeparator" w:id="0">
    <w:p w14:paraId="3F90C54F" w14:textId="77777777" w:rsidR="007F2E91" w:rsidRDefault="007F2E91">
      <w:pPr>
        <w:spacing w:line="240" w:lineRule="auto"/>
      </w:pPr>
      <w:r>
        <w:continuationSeparator/>
      </w:r>
    </w:p>
    <w:p w14:paraId="2FEE4942" w14:textId="77777777" w:rsidR="007F2E91" w:rsidRDefault="007F2E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64CB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9164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7955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42"/>
    <w:rsid w:val="00023AFE"/>
    <w:rsid w:val="00030861"/>
    <w:rsid w:val="000A3D9B"/>
    <w:rsid w:val="000D4642"/>
    <w:rsid w:val="000D539D"/>
    <w:rsid w:val="00116273"/>
    <w:rsid w:val="002C3FD7"/>
    <w:rsid w:val="002C79E6"/>
    <w:rsid w:val="002F3AE9"/>
    <w:rsid w:val="003804CC"/>
    <w:rsid w:val="00466244"/>
    <w:rsid w:val="004D2B7A"/>
    <w:rsid w:val="0055446F"/>
    <w:rsid w:val="005C199E"/>
    <w:rsid w:val="00664C1A"/>
    <w:rsid w:val="00675042"/>
    <w:rsid w:val="007F2E91"/>
    <w:rsid w:val="0087407D"/>
    <w:rsid w:val="00A417C1"/>
    <w:rsid w:val="00B863FB"/>
    <w:rsid w:val="00B86440"/>
    <w:rsid w:val="00BB2D6F"/>
    <w:rsid w:val="00C00F8F"/>
    <w:rsid w:val="00C03068"/>
    <w:rsid w:val="00CF406B"/>
    <w:rsid w:val="00D620FD"/>
    <w:rsid w:val="00D91044"/>
    <w:rsid w:val="00E67454"/>
    <w:rsid w:val="00E91E88"/>
    <w:rsid w:val="00EF55C5"/>
    <w:rsid w:val="00F6242A"/>
    <w:rsid w:val="00FD0666"/>
    <w:rsid w:val="00FE098B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3E1ED"/>
  <w15:chartTrackingRefBased/>
  <w15:docId w15:val="{959AF261-1206-406D-8EBE-6F04B06F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uynh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C:\Users\ahuynh\AppData\Roaming\Microsoft\Templates\Student APA Style paper 7th edition.dotx</Template>
  <TotalTime>10</TotalTime>
  <Pages>2</Pages>
  <Words>25</Words>
  <Characters>133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Huynh</dc:creator>
  <cp:keywords/>
  <dc:description/>
  <cp:lastModifiedBy>Nguyen P Huynh</cp:lastModifiedBy>
  <cp:revision>4</cp:revision>
  <dcterms:created xsi:type="dcterms:W3CDTF">2026-01-21T19:00:00Z</dcterms:created>
  <dcterms:modified xsi:type="dcterms:W3CDTF">2026-01-22T16:54:00Z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